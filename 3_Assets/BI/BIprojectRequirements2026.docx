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0ACEE" w14:textId="77777777" w:rsidR="00A10484" w:rsidRDefault="00545313">
      <w:pPr>
        <w:pStyle w:val="Title"/>
      </w:pPr>
      <w:r>
        <w:t>Yêu cầu về dự án BI</w:t>
      </w:r>
    </w:p>
    <w:p w14:paraId="0020ACEF" w14:textId="77777777" w:rsidR="00855982" w:rsidRPr="00855982" w:rsidRDefault="00545313" w:rsidP="00855982">
      <w:pPr>
        <w:pStyle w:val="Heading1"/>
      </w:pPr>
      <w:r>
        <w:t>Tập dữ liệu</w:t>
      </w:r>
    </w:p>
    <w:p w14:paraId="0020ACF0" w14:textId="77777777" w:rsidR="00855982" w:rsidRDefault="00545313" w:rsidP="00545313">
      <w:r>
        <w:t>+ Có thể lấy các tập dữ liệu đã được sử dụng trên lớp</w:t>
      </w:r>
    </w:p>
    <w:p w14:paraId="0020ACF1" w14:textId="77777777" w:rsidR="00545313" w:rsidRDefault="001428A7" w:rsidP="00545313">
      <w:r>
        <w:t>Ngoài ra có thể tham khảo các tập dữ liệu từ các nguồn sau</w:t>
      </w:r>
      <w:r w:rsidR="006071C0">
        <w:t xml:space="preserve"> hoặc từ bất kỳ nguồn dữ liệu nào các bạn thấy phù hợp</w:t>
      </w:r>
    </w:p>
    <w:p w14:paraId="0020ACF2" w14:textId="77777777" w:rsidR="001428A7" w:rsidRDefault="001428A7" w:rsidP="00545313">
      <w:hyperlink r:id="rId10" w:history="1">
        <w:r w:rsidRPr="00F652B8">
          <w:rPr>
            <w:rStyle w:val="Hyperlink"/>
          </w:rPr>
          <w:t>https://www.kaggle.com/</w:t>
        </w:r>
      </w:hyperlink>
    </w:p>
    <w:p w14:paraId="0020ACF3" w14:textId="77777777" w:rsidR="001428A7" w:rsidRDefault="001428A7" w:rsidP="00545313">
      <w:hyperlink r:id="rId11" w:history="1">
        <w:r w:rsidRPr="00F652B8">
          <w:rPr>
            <w:rStyle w:val="Hyperlink"/>
          </w:rPr>
          <w:t>https://data.world/datasets/</w:t>
        </w:r>
      </w:hyperlink>
    </w:p>
    <w:p w14:paraId="0020ACF4" w14:textId="77777777" w:rsidR="001428A7" w:rsidRDefault="00674894" w:rsidP="00674894">
      <w:pPr>
        <w:pStyle w:val="Heading1"/>
      </w:pPr>
      <w:r>
        <w:t>Yêu cầu</w:t>
      </w:r>
    </w:p>
    <w:p w14:paraId="0020ACF5" w14:textId="77777777" w:rsidR="00674894" w:rsidRDefault="00674894" w:rsidP="00674894">
      <w:pPr>
        <w:pStyle w:val="Heading2"/>
      </w:pPr>
      <w:r>
        <w:t>Có ETL + Data model</w:t>
      </w:r>
    </w:p>
    <w:p w14:paraId="0020ACF6" w14:textId="29E38EE5" w:rsidR="00674894" w:rsidRDefault="00674894" w:rsidP="00674894">
      <w:r>
        <w:t>Project cần có bước ETL dữ liệu với ngôn ngữ M và xây dựng mô hình dữ liệu theo Star schema hoặc Snowflake</w:t>
      </w:r>
      <w:r w:rsidR="00C132F2">
        <w:t xml:space="preserve"> hoặc constellation </w:t>
      </w:r>
    </w:p>
    <w:p w14:paraId="0020ACF7" w14:textId="77777777" w:rsidR="00674894" w:rsidRDefault="00674894" w:rsidP="00674894">
      <w:pPr>
        <w:pStyle w:val="Heading2"/>
      </w:pPr>
      <w:r>
        <w:t>Có sử dụng dax</w:t>
      </w:r>
    </w:p>
    <w:p w14:paraId="0020ACF8" w14:textId="77777777" w:rsidR="00674894" w:rsidRDefault="00674894" w:rsidP="00674894">
      <w:r>
        <w:t>Có sử dụng DAX để tạo ra measure phục vụ cho việc thiết kế các báo cáo</w:t>
      </w:r>
    </w:p>
    <w:p w14:paraId="6075A680" w14:textId="02ACDDBF" w:rsidR="00455A76" w:rsidRPr="00674894" w:rsidRDefault="00455A76" w:rsidP="00455A76">
      <w:r>
        <w:t>Thiết kế được các báo cáo có ý nghĩa với bài toán thể hiện được sự hiểu biết bài toán</w:t>
      </w:r>
    </w:p>
    <w:p w14:paraId="2FC90FB2" w14:textId="4CDD0531" w:rsidR="00455A76" w:rsidRDefault="00455A76" w:rsidP="00455A76">
      <w:r>
        <w:t>Thiết kế được các KPI /measure đúng với nghiệp vụ bài toán</w:t>
      </w:r>
    </w:p>
    <w:p w14:paraId="5B1D6015" w14:textId="7DA867E2" w:rsidR="00794396" w:rsidRDefault="00794396" w:rsidP="00794396">
      <w:pPr>
        <w:pStyle w:val="Heading2"/>
      </w:pPr>
      <w:r>
        <w:t xml:space="preserve">Có </w:t>
      </w:r>
      <w:r w:rsidR="004F105D">
        <w:t>đưa ra được các khuyến nghị (Actions) hợp lý</w:t>
      </w:r>
    </w:p>
    <w:p w14:paraId="0020ACF9" w14:textId="77777777" w:rsidR="00674894" w:rsidRDefault="00674894" w:rsidP="00674894">
      <w:pPr>
        <w:pStyle w:val="Heading1"/>
      </w:pPr>
      <w:r>
        <w:t>Đánh giá</w:t>
      </w:r>
    </w:p>
    <w:p w14:paraId="0020ACFA" w14:textId="2E9E6770" w:rsidR="00674894" w:rsidRDefault="00674894" w:rsidP="00674894">
      <w:r>
        <w:t>+ Nếu chỉ ứng dụng được các kiến thức đã được học</w:t>
      </w:r>
      <w:r w:rsidR="00C132F2">
        <w:t xml:space="preserve"> qua các bài thực hành</w:t>
      </w:r>
      <w:r>
        <w:t xml:space="preserve"> thì điểm tối đa là </w:t>
      </w:r>
      <w:r w:rsidR="008C1FFE">
        <w:t>5</w:t>
      </w:r>
    </w:p>
    <w:p w14:paraId="0020ACFE" w14:textId="5AA84945" w:rsidR="00674894" w:rsidRDefault="00674894" w:rsidP="00674894">
      <w:r>
        <w:t xml:space="preserve">+ </w:t>
      </w:r>
      <w:r w:rsidR="00F95197">
        <w:t xml:space="preserve">Chỉ thiết kế được </w:t>
      </w:r>
      <w:r w:rsidR="008C1FFE">
        <w:t>ETL và vẽ dashboard mà không đưa ra được khuyến nghị hợp lý thì điểm tối đa là 7</w:t>
      </w:r>
    </w:p>
    <w:p w14:paraId="0020ACFF" w14:textId="32CD323C" w:rsidR="00674894" w:rsidRDefault="00674894" w:rsidP="00674894">
      <w:r>
        <w:t>+ S</w:t>
      </w:r>
      <w:r w:rsidR="005906EA">
        <w:t>ố lượng các dashboard và khuyến nghị</w:t>
      </w:r>
      <w:r w:rsidR="00A11D48">
        <w:t xml:space="preserve"> hợp lý</w:t>
      </w:r>
      <w:r w:rsidR="005906EA">
        <w:t xml:space="preserve"> là trọng số quan trọng </w:t>
      </w:r>
      <w:r w:rsidR="00774F8B">
        <w:t>để tính điểm</w:t>
      </w:r>
    </w:p>
    <w:p w14:paraId="644A4D7F" w14:textId="7C130DBF" w:rsidR="00774F8B" w:rsidRDefault="00774F8B" w:rsidP="00674894">
      <w:r>
        <w:t>+ Độ phức tạp của quá trình ETL và thiết kế độ đo là trọng số quan trọng để tính điểm</w:t>
      </w:r>
    </w:p>
    <w:p w14:paraId="6D3E463D" w14:textId="39CA2332" w:rsidR="00D94EF4" w:rsidRDefault="00D94EF4" w:rsidP="00674894">
      <w:r>
        <w:t>+ Sử dụng thêm các phương pháp học máy, khai phá dữ liệu, … là tiêu chí cộng điểm</w:t>
      </w:r>
    </w:p>
    <w:p w14:paraId="0020AD02" w14:textId="77777777" w:rsidR="00674894" w:rsidRDefault="00674894" w:rsidP="00674894">
      <w:pPr>
        <w:pStyle w:val="Heading1"/>
      </w:pPr>
      <w:r>
        <w:t>Cách triển khai</w:t>
      </w:r>
    </w:p>
    <w:p w14:paraId="0020AD03" w14:textId="4B8EC7F6" w:rsidR="00674894" w:rsidRDefault="00674894" w:rsidP="00674894">
      <w:r>
        <w:t xml:space="preserve">+ </w:t>
      </w:r>
      <w:r w:rsidR="00774F8B">
        <w:t xml:space="preserve">Quy mô lớp </w:t>
      </w:r>
      <w:r w:rsidR="00231A80">
        <w:t>nhỏ hơn 2</w:t>
      </w:r>
      <w:r w:rsidR="0039511C">
        <w:t>6</w:t>
      </w:r>
      <w:r w:rsidR="00231A80">
        <w:t xml:space="preserve"> sinh viên thì mỗi người một project độc lập</w:t>
      </w:r>
    </w:p>
    <w:p w14:paraId="0020AD04" w14:textId="414425F5" w:rsidR="00674894" w:rsidRDefault="00674894" w:rsidP="00674894">
      <w:r>
        <w:lastRenderedPageBreak/>
        <w:t xml:space="preserve">+ </w:t>
      </w:r>
      <w:r w:rsidR="00231A80">
        <w:t>Quy mô lớp từ 2</w:t>
      </w:r>
      <w:r w:rsidR="0039511C">
        <w:t>7</w:t>
      </w:r>
      <w:r w:rsidR="00231A80">
        <w:t xml:space="preserve"> trở lên thì sẽ </w:t>
      </w:r>
      <w:r w:rsidR="00A37C2C">
        <w:t>có một số nhóm nhiều hơn 1 người để giảm sổ lượng nhóm</w:t>
      </w:r>
    </w:p>
    <w:p w14:paraId="0020AD05" w14:textId="77777777" w:rsidR="00674894" w:rsidRDefault="00674894" w:rsidP="00674894">
      <w:pPr>
        <w:pStyle w:val="Heading1"/>
      </w:pPr>
      <w:r>
        <w:t>Thời gian chấm dự án</w:t>
      </w:r>
    </w:p>
    <w:p w14:paraId="0020AD06" w14:textId="037BE9AC" w:rsidR="00674894" w:rsidRDefault="00674894" w:rsidP="00674894">
      <w:r>
        <w:t xml:space="preserve">+ </w:t>
      </w:r>
      <w:r w:rsidR="008C31CA">
        <w:t>2-3</w:t>
      </w:r>
      <w:r>
        <w:t xml:space="preserve"> tuần cuối cùng sẽ được dùng để chấm dự án</w:t>
      </w:r>
      <w:r w:rsidR="008C31CA">
        <w:t xml:space="preserve"> tùy theo số lượng nhóm nhiều hay ít</w:t>
      </w:r>
    </w:p>
    <w:p w14:paraId="0020AD07" w14:textId="77777777" w:rsidR="00674894" w:rsidRDefault="00674894" w:rsidP="00674894">
      <w:r>
        <w:t>+ Thứ tự chấm sẽ theo danh sách lớp, các bạn có thể đổi vị trí chấm cho nhau nếu cả 2 đều thống nhất</w:t>
      </w:r>
    </w:p>
    <w:p w14:paraId="15774C8F" w14:textId="77777777" w:rsidR="00105292" w:rsidRDefault="00105292" w:rsidP="00674894"/>
    <w:p w14:paraId="2ACDBDA6" w14:textId="114D7115" w:rsidR="00105292" w:rsidRDefault="00105292" w:rsidP="00105292">
      <w:pPr>
        <w:pStyle w:val="Heading1"/>
      </w:pPr>
      <w:r>
        <w:t>Sản phẩm phải nộp</w:t>
      </w:r>
    </w:p>
    <w:p w14:paraId="5A0CF972" w14:textId="21851E73" w:rsidR="00105292" w:rsidRDefault="00105292" w:rsidP="00105292">
      <w:r>
        <w:t>+ File project + dataset</w:t>
      </w:r>
    </w:p>
    <w:p w14:paraId="63FDAF0C" w14:textId="21FA3555" w:rsidR="00105292" w:rsidRPr="00105292" w:rsidRDefault="00105292" w:rsidP="00105292">
      <w:r>
        <w:t xml:space="preserve">+ File </w:t>
      </w:r>
      <w:r w:rsidR="00BE7147">
        <w:t>power point hoặc pdf chứa slide trình bày dự án</w:t>
      </w:r>
    </w:p>
    <w:sectPr w:rsidR="00105292" w:rsidRPr="00105292" w:rsidSect="00855982">
      <w:footerReference w:type="default" r:id="rId12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1C102" w14:textId="77777777" w:rsidR="003A59C1" w:rsidRDefault="003A59C1" w:rsidP="00855982">
      <w:pPr>
        <w:spacing w:after="0" w:line="240" w:lineRule="auto"/>
      </w:pPr>
      <w:r>
        <w:separator/>
      </w:r>
    </w:p>
  </w:endnote>
  <w:endnote w:type="continuationSeparator" w:id="0">
    <w:p w14:paraId="6D87B8C2" w14:textId="77777777" w:rsidR="003A59C1" w:rsidRDefault="003A59C1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20AD0C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69A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765F8" w14:textId="77777777" w:rsidR="003A59C1" w:rsidRDefault="003A59C1" w:rsidP="00855982">
      <w:pPr>
        <w:spacing w:after="0" w:line="240" w:lineRule="auto"/>
      </w:pPr>
      <w:r>
        <w:separator/>
      </w:r>
    </w:p>
  </w:footnote>
  <w:footnote w:type="continuationSeparator" w:id="0">
    <w:p w14:paraId="784C6AE8" w14:textId="77777777" w:rsidR="003A59C1" w:rsidRDefault="003A59C1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21558392">
    <w:abstractNumId w:val="14"/>
  </w:num>
  <w:num w:numId="2" w16cid:durableId="5589775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7116927">
    <w:abstractNumId w:val="14"/>
  </w:num>
  <w:num w:numId="4" w16cid:durableId="1671324183">
    <w:abstractNumId w:val="14"/>
  </w:num>
  <w:num w:numId="5" w16cid:durableId="891700244">
    <w:abstractNumId w:val="14"/>
  </w:num>
  <w:num w:numId="6" w16cid:durableId="463816258">
    <w:abstractNumId w:val="14"/>
  </w:num>
  <w:num w:numId="7" w16cid:durableId="691997724">
    <w:abstractNumId w:val="14"/>
  </w:num>
  <w:num w:numId="8" w16cid:durableId="884026670">
    <w:abstractNumId w:val="14"/>
  </w:num>
  <w:num w:numId="9" w16cid:durableId="365451676">
    <w:abstractNumId w:val="14"/>
  </w:num>
  <w:num w:numId="10" w16cid:durableId="409933632">
    <w:abstractNumId w:val="14"/>
  </w:num>
  <w:num w:numId="11" w16cid:durableId="663237579">
    <w:abstractNumId w:val="14"/>
  </w:num>
  <w:num w:numId="12" w16cid:durableId="1429621831">
    <w:abstractNumId w:val="14"/>
  </w:num>
  <w:num w:numId="13" w16cid:durableId="1187401646">
    <w:abstractNumId w:val="10"/>
  </w:num>
  <w:num w:numId="14" w16cid:durableId="1075129613">
    <w:abstractNumId w:val="17"/>
  </w:num>
  <w:num w:numId="15" w16cid:durableId="1324240903">
    <w:abstractNumId w:val="11"/>
  </w:num>
  <w:num w:numId="16" w16cid:durableId="1612590977">
    <w:abstractNumId w:val="12"/>
  </w:num>
  <w:num w:numId="17" w16cid:durableId="1389380543">
    <w:abstractNumId w:val="9"/>
  </w:num>
  <w:num w:numId="18" w16cid:durableId="1367679082">
    <w:abstractNumId w:val="7"/>
  </w:num>
  <w:num w:numId="19" w16cid:durableId="1002050847">
    <w:abstractNumId w:val="6"/>
  </w:num>
  <w:num w:numId="20" w16cid:durableId="641497385">
    <w:abstractNumId w:val="5"/>
  </w:num>
  <w:num w:numId="21" w16cid:durableId="1017461903">
    <w:abstractNumId w:val="4"/>
  </w:num>
  <w:num w:numId="22" w16cid:durableId="861627498">
    <w:abstractNumId w:val="8"/>
  </w:num>
  <w:num w:numId="23" w16cid:durableId="2135638136">
    <w:abstractNumId w:val="3"/>
  </w:num>
  <w:num w:numId="24" w16cid:durableId="1831940819">
    <w:abstractNumId w:val="2"/>
  </w:num>
  <w:num w:numId="25" w16cid:durableId="948969215">
    <w:abstractNumId w:val="1"/>
  </w:num>
  <w:num w:numId="26" w16cid:durableId="1050611178">
    <w:abstractNumId w:val="0"/>
  </w:num>
  <w:num w:numId="27" w16cid:durableId="1969973562">
    <w:abstractNumId w:val="13"/>
  </w:num>
  <w:num w:numId="28" w16cid:durableId="2047561317">
    <w:abstractNumId w:val="15"/>
  </w:num>
  <w:num w:numId="29" w16cid:durableId="9820795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313"/>
    <w:rsid w:val="00105292"/>
    <w:rsid w:val="001428A7"/>
    <w:rsid w:val="0017681A"/>
    <w:rsid w:val="001D4362"/>
    <w:rsid w:val="00231A80"/>
    <w:rsid w:val="002E2EA9"/>
    <w:rsid w:val="0039511C"/>
    <w:rsid w:val="003A59C1"/>
    <w:rsid w:val="00455A76"/>
    <w:rsid w:val="004C1351"/>
    <w:rsid w:val="004F105D"/>
    <w:rsid w:val="00545313"/>
    <w:rsid w:val="005906EA"/>
    <w:rsid w:val="005E58BE"/>
    <w:rsid w:val="006071C0"/>
    <w:rsid w:val="006269A7"/>
    <w:rsid w:val="00643660"/>
    <w:rsid w:val="00674894"/>
    <w:rsid w:val="00774F8B"/>
    <w:rsid w:val="007833A7"/>
    <w:rsid w:val="00794396"/>
    <w:rsid w:val="00855982"/>
    <w:rsid w:val="008C1FFE"/>
    <w:rsid w:val="008C31CA"/>
    <w:rsid w:val="00944884"/>
    <w:rsid w:val="009E07BB"/>
    <w:rsid w:val="00A10484"/>
    <w:rsid w:val="00A11D48"/>
    <w:rsid w:val="00A37C2C"/>
    <w:rsid w:val="00A668F6"/>
    <w:rsid w:val="00AD338E"/>
    <w:rsid w:val="00BE7147"/>
    <w:rsid w:val="00C132F2"/>
    <w:rsid w:val="00D94EF4"/>
    <w:rsid w:val="00F95197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0ACEE"/>
  <w15:chartTrackingRefBased/>
  <w15:docId w15:val="{480BDF01-C83B-4BC3-836B-FDD54F7A0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2C"/>
  </w:style>
  <w:style w:type="paragraph" w:styleId="Heading1">
    <w:name w:val="heading 1"/>
    <w:basedOn w:val="Normal"/>
    <w:next w:val="Normal"/>
    <w:link w:val="Heading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ata.world/datasets/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kaggle.co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anhnt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9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devoloper</dc:creator>
  <cp:lastModifiedBy>Thành. Nguyễn Trí</cp:lastModifiedBy>
  <cp:revision>19</cp:revision>
  <dcterms:created xsi:type="dcterms:W3CDTF">2026-09-15T04:15:00Z</dcterms:created>
  <dcterms:modified xsi:type="dcterms:W3CDTF">2026-09-15T08:34:00Z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